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E1C" w:rsidRDefault="0001253A">
      <w:pPr>
        <w:pStyle w:val="Title"/>
        <w:jc w:val="center"/>
        <w:rPr>
          <w:u w:val="single"/>
        </w:rPr>
      </w:pPr>
      <w:bookmarkStart w:id="0" w:name="_GoBack"/>
      <w:bookmarkEnd w:id="0"/>
      <w:r>
        <w:rPr>
          <w:u w:val="single"/>
        </w:rPr>
        <w:t>Sanitise the Product Claim</w:t>
      </w:r>
    </w:p>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01253A">
      <w:pPr>
        <w:jc w:val="center"/>
      </w:pPr>
      <w:r>
        <w:t>By Sarah Wade</w:t>
      </w:r>
    </w:p>
    <w:p w:rsidR="00720E1C" w:rsidRDefault="0001253A">
      <w:pPr>
        <w:jc w:val="center"/>
      </w:pPr>
      <w:r>
        <w:t xml:space="preserve">Software Developer Level 4 </w:t>
      </w:r>
    </w:p>
    <w:p w:rsidR="00720E1C" w:rsidRDefault="0001253A">
      <w:pPr>
        <w:jc w:val="center"/>
      </w:pPr>
      <w:r>
        <w:t>BGL Group</w:t>
      </w:r>
    </w:p>
    <w:p w:rsidR="00720E1C" w:rsidRDefault="00720E1C">
      <w:pPr>
        <w:jc w:val="center"/>
      </w:pPr>
    </w:p>
    <w:p w:rsidR="00720E1C" w:rsidRDefault="00720E1C">
      <w:pPr>
        <w:jc w:val="center"/>
      </w:pPr>
    </w:p>
    <w:p w:rsidR="00720E1C" w:rsidRDefault="00720E1C">
      <w:pPr>
        <w:jc w:val="center"/>
      </w:pPr>
    </w:p>
    <w:p w:rsidR="00720E1C" w:rsidRDefault="00720E1C"/>
    <w:p w:rsidR="00720E1C" w:rsidRDefault="0001253A">
      <w:r>
        <w:rPr>
          <w:shd w:val="clear" w:color="auto" w:fill="FFFF00"/>
        </w:rPr>
        <w:lastRenderedPageBreak/>
        <w:t xml:space="preserve">My team is involved in the support and maintenance of the sales journey for </w:t>
      </w:r>
      <w:r>
        <w:rPr>
          <w:shd w:val="clear" w:color="auto" w:fill="FFFF00"/>
        </w:rPr>
        <w:t>car insurance. A bug was identified in a product which was already in the ‘deployed’ stage of the software lifecycle. This means that the bug is a live bug, which is effecting customers and therefore as part of the maintenance phase, needed fixing immediat</w:t>
      </w:r>
      <w:r>
        <w:rPr>
          <w:shd w:val="clear" w:color="auto" w:fill="FFFF00"/>
        </w:rPr>
        <w:t>ely.</w:t>
      </w:r>
    </w:p>
    <w:p w:rsidR="00720E1C" w:rsidRDefault="0001253A">
      <w:r>
        <w:rPr>
          <w:noProof/>
          <w:shd w:val="clear" w:color="auto" w:fill="FFFF00"/>
        </w:rPr>
        <mc:AlternateContent>
          <mc:Choice Requires="wps">
            <w:drawing>
              <wp:anchor distT="0" distB="0" distL="114300" distR="114300" simplePos="0" relativeHeight="251662336" behindDoc="0" locked="0" layoutInCell="1" allowOverlap="1">
                <wp:simplePos x="0" y="0"/>
                <wp:positionH relativeFrom="column">
                  <wp:posOffset>790727</wp:posOffset>
                </wp:positionH>
                <wp:positionV relativeFrom="paragraph">
                  <wp:posOffset>1345640</wp:posOffset>
                </wp:positionV>
                <wp:extent cx="1235711" cy="279404"/>
                <wp:effectExtent l="0" t="0" r="21589" b="25396"/>
                <wp:wrapNone/>
                <wp:docPr id="1" name="Text Box 13"/>
                <wp:cNvGraphicFramePr/>
                <a:graphic xmlns:a="http://schemas.openxmlformats.org/drawingml/2006/main">
                  <a:graphicData uri="http://schemas.microsoft.com/office/word/2010/wordprocessingShape">
                    <wps:wsp>
                      <wps:cNvSpPr txBox="1"/>
                      <wps:spPr>
                        <a:xfrm>
                          <a:off x="0" y="0"/>
                          <a:ext cx="1235711" cy="279404"/>
                        </a:xfrm>
                        <a:prstGeom prst="rect">
                          <a:avLst/>
                        </a:prstGeom>
                        <a:solidFill>
                          <a:srgbClr val="FFFFFF"/>
                        </a:solidFill>
                        <a:ln w="12701">
                          <a:solidFill>
                            <a:srgbClr val="FFC000"/>
                          </a:solidFill>
                          <a:prstDash val="solid"/>
                        </a:ln>
                      </wps:spPr>
                      <wps:txbx>
                        <w:txbxContent>
                          <w:p w:rsidR="00720E1C" w:rsidRDefault="0001253A">
                            <w:r>
                              <w:t>Fig 1, Error page</w:t>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62.25pt;margin-top:105.95pt;width:97.3pt;height:2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" strokecolor="#ffc000" strokeweight=".35281mm">
                <v:textbox>
                  <w:txbxContent>
                    <w:p w:rsidR="00720E1C" w:rsidRDefault="0001253A">
                      <w:r>
                        <w:t>Fig 1, Error page</w:t>
                      </w:r>
                    </w:p>
                  </w:txbxContent>
                </v:textbox>
              </v:shape>
            </w:pict>
          </mc:Fallback>
        </mc:AlternateContent>
      </w:r>
      <w:r>
        <w:t>My company identified a live bug that effected certain customers during their sales journey which would cause an error page and prevent the customer from completing. This bug was identified as revolving around different string ca</w:t>
      </w:r>
      <w:r>
        <w:t>ses being passed through, primarily involving a variable called product. I was assigned the ticket with the requirement to make the journey cases insensitive so that errors would not occur. Currently if the product Id gets passed in from a URL so occasiona</w:t>
      </w:r>
      <w:r>
        <w:t xml:space="preserve">lly comes through with mixed capitalisation, for example Car instead of car. This was causing the following error page when users continued further into their sales journey (fig 1): </w:t>
      </w:r>
    </w:p>
    <w:p w:rsidR="00720E1C" w:rsidRDefault="0001253A">
      <w:r>
        <w:rPr>
          <w:noProof/>
        </w:rPr>
        <w:drawing>
          <wp:anchor distT="0" distB="0" distL="114300" distR="114300" simplePos="0" relativeHeight="251660288" behindDoc="0" locked="0" layoutInCell="1" allowOverlap="1">
            <wp:simplePos x="0" y="0"/>
            <wp:positionH relativeFrom="column">
              <wp:posOffset>981983</wp:posOffset>
            </wp:positionH>
            <wp:positionV relativeFrom="paragraph">
              <wp:posOffset>30842</wp:posOffset>
            </wp:positionV>
            <wp:extent cx="3815718" cy="1741173"/>
            <wp:effectExtent l="0" t="0" r="0" b="0"/>
            <wp:wrapSquare wrapText="bothSides"/>
            <wp:docPr id="2" name="Picture 9" descr="C:\Users\Swade\AppData\Local\Microsoft\Windows\INetCache\Content.Word\theERROR.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t="18606" b="13736"/>
                    <a:stretch>
                      <a:fillRect/>
                    </a:stretch>
                  </pic:blipFill>
                  <pic:spPr>
                    <a:xfrm>
                      <a:off x="0" y="0"/>
                      <a:ext cx="3815718" cy="1741173"/>
                    </a:xfrm>
                    <a:prstGeom prst="rect">
                      <a:avLst/>
                    </a:prstGeom>
                    <a:noFill/>
                    <a:ln>
                      <a:noFill/>
                      <a:prstDash/>
                    </a:ln>
                  </pic:spPr>
                </pic:pic>
              </a:graphicData>
            </a:graphic>
          </wp:anchor>
        </w:drawing>
      </w:r>
    </w:p>
    <w:p w:rsidR="00720E1C" w:rsidRDefault="00720E1C"/>
    <w:p w:rsidR="00720E1C" w:rsidRDefault="00720E1C"/>
    <w:p w:rsidR="00720E1C" w:rsidRDefault="00720E1C"/>
    <w:p w:rsidR="00720E1C" w:rsidRDefault="00720E1C"/>
    <w:p w:rsidR="00720E1C" w:rsidRDefault="00720E1C"/>
    <w:p w:rsidR="00720E1C" w:rsidRDefault="00720E1C"/>
    <w:p w:rsidR="00720E1C" w:rsidRDefault="0001253A">
      <w:r>
        <w:rPr>
          <w:noProof/>
        </w:rPr>
        <w:drawing>
          <wp:anchor distT="0" distB="0" distL="114300" distR="114300" simplePos="0" relativeHeight="251657216" behindDoc="0" locked="0" layoutInCell="1" allowOverlap="1">
            <wp:simplePos x="0" y="0"/>
            <wp:positionH relativeFrom="column">
              <wp:posOffset>582116</wp:posOffset>
            </wp:positionH>
            <wp:positionV relativeFrom="paragraph">
              <wp:posOffset>1331869</wp:posOffset>
            </wp:positionV>
            <wp:extent cx="4775838" cy="3228974"/>
            <wp:effectExtent l="0" t="0" r="5712" b="0"/>
            <wp:wrapSquare wrapText="bothSides"/>
            <wp:docPr id="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75838" cy="3228974"/>
                    </a:xfrm>
                    <a:prstGeom prst="rect">
                      <a:avLst/>
                    </a:prstGeom>
                    <a:noFill/>
                    <a:ln>
                      <a:noFill/>
                      <a:prstDash/>
                    </a:ln>
                  </pic:spPr>
                </pic:pic>
              </a:graphicData>
            </a:graphic>
          </wp:anchor>
        </w:drawing>
      </w:r>
      <w:r>
        <w:t>Which would cause a frustrating experience, and potentially inte</w:t>
      </w:r>
      <w:r>
        <w:t xml:space="preserve">rrupting sales if the customer did not reattempt. My task was to fix this bug and ensure the process was case insensitive, update the corresponding tests.  Once fixed I would need to complete the QA and DA review and complete a pull request. Ensuring that </w:t>
      </w:r>
      <w:r>
        <w:t xml:space="preserve">in Team City(my company’s deployment platform) the build runs and passes. Below is the jira ticket created for this issue (fig 2): </w:t>
      </w:r>
    </w:p>
    <w:p w:rsidR="00720E1C" w:rsidRDefault="0001253A">
      <w:r>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-630</wp:posOffset>
                </wp:positionV>
                <wp:extent cx="1235711" cy="279404"/>
                <wp:effectExtent l="0" t="0" r="21589" b="25396"/>
                <wp:wrapNone/>
                <wp:docPr id="4" name="Text Box 14"/>
                <wp:cNvGraphicFramePr/>
                <a:graphic xmlns:a="http://schemas.openxmlformats.org/drawingml/2006/main">
                  <a:graphicData uri="http://schemas.microsoft.com/office/word/2010/wordprocessingShape">
                    <wps:wsp>
                      <wps:cNvSpPr txBox="1"/>
                      <wps:spPr>
                        <a:xfrm>
                          <a:off x="0" y="0"/>
                          <a:ext cx="1235711" cy="279404"/>
                        </a:xfrm>
                        <a:prstGeom prst="rect">
                          <a:avLst/>
                        </a:prstGeom>
                        <a:solidFill>
                          <a:srgbClr val="FFFFFF"/>
                        </a:solidFill>
                        <a:ln w="12701">
                          <a:solidFill>
                            <a:srgbClr val="FFC000"/>
                          </a:solidFill>
                          <a:prstDash val="solid"/>
                        </a:ln>
                      </wps:spPr>
                      <wps:txbx>
                        <w:txbxContent>
                          <w:p w:rsidR="00720E1C" w:rsidRDefault="0001253A">
                            <w:r>
                              <w:t>Fig 2: Jira Ticket</w:t>
                            </w:r>
                          </w:p>
                        </w:txbxContent>
                      </wps:txbx>
                      <wps:bodyPr vert="horz" wrap="square" lIns="91440" tIns="45720" rIns="91440" bIns="45720" anchor="t" anchorCtr="0" compatLnSpc="1">
                        <a:noAutofit/>
                      </wps:bodyPr>
                    </wps:wsp>
                  </a:graphicData>
                </a:graphic>
              </wp:anchor>
            </w:drawing>
          </mc:Choice>
          <mc:Fallback>
            <w:pict>
              <v:shape id="Text Box 14" o:spid="_x0000_s1027" type="#_x0000_t202" style="position:absolute;margin-left:0;margin-top:-.05pt;width:97.3pt;height: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" strokecolor="#ffc000" strokeweight=".35281mm">
                <v:textbox>
                  <w:txbxContent>
                    <w:p w:rsidR="00720E1C" w:rsidRDefault="0001253A">
                      <w:r>
                        <w:t>Fig 2: Jira Ticket</w:t>
                      </w:r>
                    </w:p>
                  </w:txbxContent>
                </v:textbox>
              </v:shape>
            </w:pict>
          </mc:Fallback>
        </mc:AlternateContent>
      </w:r>
    </w:p>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01253A">
      <w:r>
        <w:lastRenderedPageBreak/>
        <w:t xml:space="preserve">I began by looking through the existing code and following the product I’d journey. I </w:t>
      </w:r>
      <w:r>
        <w:t>spent time investigating this and deciding where was best to make the change to make the product Id able to be any type of casing. I followed the product I’d journey until it was passed into a method within IdentityHelper.cs. This file contained a method c</w:t>
      </w:r>
      <w:r>
        <w:t xml:space="preserve">alled GetBaseClaims, which as its name suggests was responsible for returning a list of the claim constants as a list of claims. This method took in the product Id as one of its parameters and assigned it to a Claim type (as see in fig 3). </w:t>
      </w:r>
    </w:p>
    <w:p w:rsidR="00720E1C" w:rsidRDefault="0001253A">
      <w:r>
        <w:rPr>
          <w:noProof/>
        </w:rPr>
        <mc:AlternateContent>
          <mc:Choice Requires="wps">
            <w:drawing>
              <wp:anchor distT="0" distB="0" distL="114300" distR="114300" simplePos="0" relativeHeight="251666432" behindDoc="0" locked="0" layoutInCell="1" allowOverlap="1">
                <wp:simplePos x="0" y="0"/>
                <wp:positionH relativeFrom="margin">
                  <wp:align>left</wp:align>
                </wp:positionH>
                <wp:positionV relativeFrom="paragraph">
                  <wp:posOffset>1609</wp:posOffset>
                </wp:positionV>
                <wp:extent cx="3295653" cy="279404"/>
                <wp:effectExtent l="0" t="0" r="19047" b="25396"/>
                <wp:wrapNone/>
                <wp:docPr id="5" name="Text Box 15"/>
                <wp:cNvGraphicFramePr/>
                <a:graphic xmlns:a="http://schemas.openxmlformats.org/drawingml/2006/main">
                  <a:graphicData uri="http://schemas.microsoft.com/office/word/2010/wordprocessingShape">
                    <wps:wsp>
                      <wps:cNvSpPr txBox="1"/>
                      <wps:spPr>
                        <a:xfrm>
                          <a:off x="0" y="0"/>
                          <a:ext cx="3295653" cy="279404"/>
                        </a:xfrm>
                        <a:prstGeom prst="rect">
                          <a:avLst/>
                        </a:prstGeom>
                        <a:solidFill>
                          <a:srgbClr val="FFFFFF"/>
                        </a:solidFill>
                        <a:ln w="12701">
                          <a:solidFill>
                            <a:srgbClr val="FFC000"/>
                          </a:solidFill>
                          <a:prstDash val="solid"/>
                        </a:ln>
                      </wps:spPr>
                      <wps:txbx>
                        <w:txbxContent>
                          <w:p w:rsidR="00720E1C" w:rsidRDefault="0001253A">
                            <w:r>
                              <w:t>Fig 3: Produc</w:t>
                            </w:r>
                            <w:r>
                              <w:t>t Id passed into the Claim type</w:t>
                            </w:r>
                          </w:p>
                        </w:txbxContent>
                      </wps:txbx>
                      <wps:bodyPr vert="horz" wrap="square" lIns="91440" tIns="45720" rIns="91440" bIns="45720" anchor="t" anchorCtr="0" compatLnSpc="1">
                        <a:noAutofit/>
                      </wps:bodyPr>
                    </wps:wsp>
                  </a:graphicData>
                </a:graphic>
              </wp:anchor>
            </w:drawing>
          </mc:Choice>
          <mc:Fallback>
            <w:pict>
              <v:shape id="Text Box 15" o:spid="_x0000_s1028" type="#_x0000_t202" style="position:absolute;margin-left:0;margin-top:.15pt;width:259.5pt;height:22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" strokecolor="#ffc000" strokeweight=".35281mm">
                <v:textbox>
                  <w:txbxContent>
                    <w:p w:rsidR="00720E1C" w:rsidRDefault="0001253A">
                      <w:r>
                        <w:t>Fig 3: Produc</w:t>
                      </w:r>
                      <w:r>
                        <w:t>t Id passed into the Claim type</w:t>
                      </w:r>
                    </w:p>
                  </w:txbxContent>
                </v:textbox>
                <w10:wrap anchorx="margin"/>
              </v:shape>
            </w:pict>
          </mc:Fallback>
        </mc:AlternateContent>
      </w:r>
    </w:p>
    <w:p w:rsidR="00720E1C" w:rsidRDefault="0001253A">
      <w:r>
        <w:rPr>
          <w:noProof/>
        </w:rPr>
        <w:drawing>
          <wp:inline distT="0" distB="0" distL="0" distR="0">
            <wp:extent cx="5731514" cy="1230626"/>
            <wp:effectExtent l="0" t="0" r="2536" b="7624"/>
            <wp:docPr id="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4" cy="1230626"/>
                    </a:xfrm>
                    <a:prstGeom prst="rect">
                      <a:avLst/>
                    </a:prstGeom>
                    <a:noFill/>
                    <a:ln>
                      <a:noFill/>
                      <a:prstDash/>
                    </a:ln>
                  </pic:spPr>
                </pic:pic>
              </a:graphicData>
            </a:graphic>
          </wp:inline>
        </w:drawing>
      </w:r>
    </w:p>
    <w:p w:rsidR="00720E1C" w:rsidRDefault="00720E1C"/>
    <w:p w:rsidR="00720E1C" w:rsidRDefault="0001253A">
      <w:r>
        <w:t>This was a good place to ensure that the product Id being passed in was the correct casing format. Rather than adding extensive filters to format the incoming product string, instead I chose to use ‘ToTitleCase’ (fig 4)</w:t>
      </w:r>
      <w:r>
        <w:t>. I added this to the product.</w:t>
      </w:r>
    </w:p>
    <w:p w:rsidR="00720E1C" w:rsidRDefault="0001253A">
      <w:r>
        <w:rPr>
          <w:noProof/>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-859</wp:posOffset>
                </wp:positionV>
                <wp:extent cx="1311277" cy="279404"/>
                <wp:effectExtent l="0" t="0" r="22223" b="25396"/>
                <wp:wrapNone/>
                <wp:docPr id="7" name="Text Box 16"/>
                <wp:cNvGraphicFramePr/>
                <a:graphic xmlns:a="http://schemas.openxmlformats.org/drawingml/2006/main">
                  <a:graphicData uri="http://schemas.microsoft.com/office/word/2010/wordprocessingShape">
                    <wps:wsp>
                      <wps:cNvSpPr txBox="1"/>
                      <wps:spPr>
                        <a:xfrm>
                          <a:off x="0" y="0"/>
                          <a:ext cx="1311277" cy="279404"/>
                        </a:xfrm>
                        <a:prstGeom prst="rect">
                          <a:avLst/>
                        </a:prstGeom>
                        <a:solidFill>
                          <a:srgbClr val="FFFFFF"/>
                        </a:solidFill>
                        <a:ln w="12701">
                          <a:solidFill>
                            <a:srgbClr val="FFC000"/>
                          </a:solidFill>
                          <a:prstDash val="solid"/>
                        </a:ln>
                      </wps:spPr>
                      <wps:txbx>
                        <w:txbxContent>
                          <w:p w:rsidR="00720E1C" w:rsidRDefault="0001253A">
                            <w:r>
                              <w:t>Fig 4: To Title Case</w:t>
                            </w:r>
                          </w:p>
                        </w:txbxContent>
                      </wps:txbx>
                      <wps:bodyPr vert="horz" wrap="square" lIns="91440" tIns="45720" rIns="91440" bIns="45720" anchor="t" anchorCtr="0" compatLnSpc="1">
                        <a:noAutofit/>
                      </wps:bodyPr>
                    </wps:wsp>
                  </a:graphicData>
                </a:graphic>
              </wp:anchor>
            </w:drawing>
          </mc:Choice>
          <mc:Fallback>
            <w:pict>
              <v:shape id="Text Box 16" o:spid="_x0000_s1029" type="#_x0000_t202" style="position:absolute;margin-left:0;margin-top:-.05pt;width:103.25pt;height:22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" strokecolor="#ffc000" strokeweight=".35281mm">
                <v:textbox>
                  <w:txbxContent>
                    <w:p w:rsidR="00720E1C" w:rsidRDefault="0001253A">
                      <w:r>
                        <w:t>Fig 4: To Title Case</w:t>
                      </w:r>
                    </w:p>
                  </w:txbxContent>
                </v:textbox>
                <w10:wrap anchorx="margin"/>
              </v:shape>
            </w:pict>
          </mc:Fallback>
        </mc:AlternateContent>
      </w:r>
    </w:p>
    <w:p w:rsidR="00720E1C" w:rsidRDefault="0001253A">
      <w:r>
        <w:rPr>
          <w:noProof/>
        </w:rPr>
        <w:drawing>
          <wp:inline distT="0" distB="0" distL="0" distR="0">
            <wp:extent cx="5731514" cy="141512"/>
            <wp:effectExtent l="0" t="0" r="2536" b="0"/>
            <wp:docPr id="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83117"/>
                    <a:stretch>
                      <a:fillRect/>
                    </a:stretch>
                  </pic:blipFill>
                  <pic:spPr>
                    <a:xfrm>
                      <a:off x="0" y="0"/>
                      <a:ext cx="5731514" cy="141512"/>
                    </a:xfrm>
                    <a:prstGeom prst="rect">
                      <a:avLst/>
                    </a:prstGeom>
                    <a:noFill/>
                    <a:ln>
                      <a:noFill/>
                      <a:prstDash/>
                    </a:ln>
                  </pic:spPr>
                </pic:pic>
              </a:graphicData>
            </a:graphic>
          </wp:inline>
        </w:drawing>
      </w:r>
    </w:p>
    <w:p w:rsidR="00720E1C" w:rsidRDefault="00720E1C"/>
    <w:p w:rsidR="00720E1C" w:rsidRDefault="0001253A">
      <w:r>
        <w:t>This is an internal method that format the string to the current ‘culture’ outlined by my company. In this case and string would have a capital letter at the beginning of the string and the rest lo</w:t>
      </w:r>
      <w:r>
        <w:t xml:space="preserve">wercase. This met the requirements of this ticket and would ensure that all product I’d passed in would be formatted this way, which is recognisable by all the connecting methods. </w:t>
      </w:r>
    </w:p>
    <w:p w:rsidR="00720E1C" w:rsidRDefault="0001253A">
      <w:r>
        <w:rPr>
          <w:noProof/>
        </w:rPr>
        <mc:AlternateContent>
          <mc:Choice Requires="wps">
            <w:drawing>
              <wp:anchor distT="0" distB="0" distL="114300" distR="114300" simplePos="0" relativeHeight="251670528" behindDoc="0" locked="0" layoutInCell="1" allowOverlap="1">
                <wp:simplePos x="0" y="0"/>
                <wp:positionH relativeFrom="margin">
                  <wp:align>left</wp:align>
                </wp:positionH>
                <wp:positionV relativeFrom="paragraph">
                  <wp:posOffset>283226</wp:posOffset>
                </wp:positionV>
                <wp:extent cx="1651004" cy="279404"/>
                <wp:effectExtent l="0" t="0" r="25396" b="25396"/>
                <wp:wrapNone/>
                <wp:docPr id="9" name="Text Box 17"/>
                <wp:cNvGraphicFramePr/>
                <a:graphic xmlns:a="http://schemas.openxmlformats.org/drawingml/2006/main">
                  <a:graphicData uri="http://schemas.microsoft.com/office/word/2010/wordprocessingShape">
                    <wps:wsp>
                      <wps:cNvSpPr txBox="1"/>
                      <wps:spPr>
                        <a:xfrm>
                          <a:off x="0" y="0"/>
                          <a:ext cx="1651004" cy="279404"/>
                        </a:xfrm>
                        <a:prstGeom prst="rect">
                          <a:avLst/>
                        </a:prstGeom>
                        <a:solidFill>
                          <a:srgbClr val="FFFFFF"/>
                        </a:solidFill>
                        <a:ln w="12701">
                          <a:solidFill>
                            <a:srgbClr val="FFC000"/>
                          </a:solidFill>
                          <a:prstDash val="solid"/>
                        </a:ln>
                      </wps:spPr>
                      <wps:txbx>
                        <w:txbxContent>
                          <w:p w:rsidR="00720E1C" w:rsidRDefault="0001253A">
                            <w:r>
                              <w:t>Fig 5: Using Statement</w:t>
                            </w:r>
                          </w:p>
                        </w:txbxContent>
                      </wps:txbx>
                      <wps:bodyPr vert="horz" wrap="square" lIns="91440" tIns="45720" rIns="91440" bIns="45720" anchor="t" anchorCtr="0" compatLnSpc="1">
                        <a:noAutofit/>
                      </wps:bodyPr>
                    </wps:wsp>
                  </a:graphicData>
                </a:graphic>
              </wp:anchor>
            </w:drawing>
          </mc:Choice>
          <mc:Fallback>
            <w:pict>
              <v:shape id="Text Box 17" o:spid="_x0000_s1030" type="#_x0000_t202" style="position:absolute;margin-left:0;margin-top:22.3pt;width:130pt;height:22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" strokecolor="#ffc000" strokeweight=".35281mm">
                <v:textbox>
                  <w:txbxContent>
                    <w:p w:rsidR="00720E1C" w:rsidRDefault="0001253A">
                      <w:r>
                        <w:t>Fig 5: Using Statement</w:t>
                      </w:r>
                    </w:p>
                  </w:txbxContent>
                </v:textbox>
                <w10:wrap anchorx="margin"/>
              </v:shape>
            </w:pict>
          </mc:Fallback>
        </mc:AlternateContent>
      </w:r>
      <w:r>
        <w:t>I then added the using statement that would allow</w:t>
      </w:r>
      <w:r>
        <w:t xml:space="preserve"> ToTitleCase() to be accessed (fig 5).</w:t>
      </w:r>
    </w:p>
    <w:p w:rsidR="00720E1C" w:rsidRDefault="00720E1C"/>
    <w:p w:rsidR="00720E1C" w:rsidRDefault="0001253A">
      <w:r>
        <w:rPr>
          <w:noProof/>
        </w:rP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ragraph">
                  <wp:posOffset>48170</wp:posOffset>
                </wp:positionV>
                <wp:extent cx="5731514" cy="2393313"/>
                <wp:effectExtent l="0" t="0" r="2536" b="6987"/>
                <wp:wrapNone/>
                <wp:docPr id="10" name="Group 6"/>
                <wp:cNvGraphicFramePr/>
                <a:graphic xmlns:a="http://schemas.openxmlformats.org/drawingml/2006/main">
                  <a:graphicData uri="http://schemas.microsoft.com/office/word/2010/wordprocessingGroup">
                    <wpg:wgp>
                      <wpg:cNvGrpSpPr/>
                      <wpg:grpSpPr>
                        <a:xfrm>
                          <a:off x="0" y="0"/>
                          <a:ext cx="5731514" cy="2393313"/>
                          <a:chOff x="0" y="0"/>
                          <a:chExt cx="5731514" cy="2393313"/>
                        </a:xfrm>
                      </wpg:grpSpPr>
                      <pic:pic xmlns:pic="http://schemas.openxmlformats.org/drawingml/2006/picture">
                        <pic:nvPicPr>
                          <pic:cNvPr id="11" name="Picture 4"/>
                          <pic:cNvPicPr>
                            <a:picLocks noChangeAspect="1"/>
                          </pic:cNvPicPr>
                        </pic:nvPicPr>
                        <pic:blipFill>
                          <a:blip r:embed="rId10"/>
                          <a:stretch>
                            <a:fillRect/>
                          </a:stretch>
                        </pic:blipFill>
                        <pic:spPr>
                          <a:xfrm>
                            <a:off x="0" y="0"/>
                            <a:ext cx="5731514" cy="2393313"/>
                          </a:xfrm>
                          <a:prstGeom prst="rect">
                            <a:avLst/>
                          </a:prstGeom>
                          <a:noFill/>
                          <a:ln>
                            <a:noFill/>
                            <a:prstDash/>
                          </a:ln>
                        </pic:spPr>
                      </pic:pic>
                      <wps:wsp>
                        <wps:cNvPr id="12" name="Rectangle 5"/>
                        <wps:cNvSpPr/>
                        <wps:spPr>
                          <a:xfrm>
                            <a:off x="201387" y="925281"/>
                            <a:ext cx="3282046" cy="307521"/>
                          </a:xfrm>
                          <a:prstGeom prst="rect">
                            <a:avLst/>
                          </a:prstGeom>
                          <a:noFill/>
                          <a:ln w="57150" cap="flat">
                            <a:solidFill>
                              <a:srgbClr val="FFC000"/>
                            </a:solidFill>
                            <a:prstDash val="solid"/>
                            <a:miter/>
                          </a:ln>
                        </wps:spPr>
                        <wps:bodyPr lIns="0" tIns="0" rIns="0" bIns="0"/>
                      </wps:wsp>
                    </wpg:wgp>
                  </a:graphicData>
                </a:graphic>
              </wp:anchor>
            </w:drawing>
          </mc:Choice>
          <mc:Fallback>
            <w:pict>
              <v:group w14:anchorId="044CA505" id="Group 6" o:spid="_x0000_s1026" style="position:absolute;margin-left:0;margin-top:3.8pt;width:451.3pt;height:188.45pt;z-index:251659264;mso-position-horizontal:left;mso-position-horizontal-relative:margin" coordsize="57315,23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57315;height:2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">
                  <v:imagedata r:id="rId11" o:title=""/>
                </v:shape>
                <v:rect id="Rectangle 5" o:spid="_x0000_s1028" style="position:absolute;left:2013;top:9252;width:32821;height:3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" filled="f" strokecolor="#ffc000" strokeweight="4.5pt">
                  <v:textbox inset="0,0,0,0"/>
                </v:rect>
                <w10:wrap anchorx="margin"/>
              </v:group>
            </w:pict>
          </mc:Fallback>
        </mc:AlternateContent>
      </w:r>
    </w:p>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01253A">
      <w:r>
        <w:t xml:space="preserve">As stated this should fix the issue with the casing bugs. My next step was to update the unit tests to reflect this. Usually our company prefer developers to TDD. However, when applying fixes to bugs its </w:t>
      </w:r>
      <w:r>
        <w:t xml:space="preserve">best practice is to correct the tests after and then submit a pull request so that work is properly reviewed. </w:t>
      </w:r>
    </w:p>
    <w:p w:rsidR="00720E1C" w:rsidRDefault="0001253A">
      <w:r>
        <w:t>I navigated into the existing test files and altered the test cases. At present the test cases passed in only lower-case product Id’s, which is w</w:t>
      </w:r>
      <w:r>
        <w:t xml:space="preserve">hat should have been passed in before. Now however the tests would need to ensure that any casing that was passed in would not cause any problems. In the expected results on various separate tests I altered the Product constant (see fig 5) and changed the </w:t>
      </w:r>
      <w:r>
        <w:t xml:space="preserve">casing to a number of different formats, for example fig 6. </w:t>
      </w:r>
    </w:p>
    <w:p w:rsidR="00720E1C" w:rsidRDefault="0001253A">
      <w:r>
        <w:rPr>
          <w:noProof/>
        </w:rPr>
        <mc:AlternateContent>
          <mc:Choice Requires="wps">
            <w:drawing>
              <wp:anchor distT="0" distB="0" distL="114300" distR="114300" simplePos="0" relativeHeight="251672576" behindDoc="0" locked="0" layoutInCell="1" allowOverlap="1">
                <wp:simplePos x="0" y="0"/>
                <wp:positionH relativeFrom="margin">
                  <wp:align>left</wp:align>
                </wp:positionH>
                <wp:positionV relativeFrom="paragraph">
                  <wp:posOffset>475</wp:posOffset>
                </wp:positionV>
                <wp:extent cx="2710181" cy="279404"/>
                <wp:effectExtent l="0" t="0" r="13969" b="25396"/>
                <wp:wrapNone/>
                <wp:docPr id="13" name="Text Box 18"/>
                <wp:cNvGraphicFramePr/>
                <a:graphic xmlns:a="http://schemas.openxmlformats.org/drawingml/2006/main">
                  <a:graphicData uri="http://schemas.microsoft.com/office/word/2010/wordprocessingShape">
                    <wps:wsp>
                      <wps:cNvSpPr txBox="1"/>
                      <wps:spPr>
                        <a:xfrm>
                          <a:off x="0" y="0"/>
                          <a:ext cx="2710181" cy="279404"/>
                        </a:xfrm>
                        <a:prstGeom prst="rect">
                          <a:avLst/>
                        </a:prstGeom>
                        <a:solidFill>
                          <a:srgbClr val="FFFFFF"/>
                        </a:solidFill>
                        <a:ln w="12701">
                          <a:solidFill>
                            <a:srgbClr val="FFC000"/>
                          </a:solidFill>
                          <a:prstDash val="solid"/>
                        </a:ln>
                      </wps:spPr>
                      <wps:txbx>
                        <w:txbxContent>
                          <w:p w:rsidR="00720E1C" w:rsidRDefault="0001253A">
                            <w:r>
                              <w:t>Fig 5: Product Constant before changes fChanges</w:t>
                            </w:r>
                          </w:p>
                        </w:txbxContent>
                      </wps:txbx>
                      <wps:bodyPr vert="horz" wrap="square" lIns="91440" tIns="45720" rIns="91440" bIns="45720" anchor="t" anchorCtr="0" compatLnSpc="1">
                        <a:noAutofit/>
                      </wps:bodyPr>
                    </wps:wsp>
                  </a:graphicData>
                </a:graphic>
              </wp:anchor>
            </w:drawing>
          </mc:Choice>
          <mc:Fallback>
            <w:pict>
              <v:shape id="Text Box 18" o:spid="_x0000_s1031" type="#_x0000_t202" style="position:absolute;margin-left:0;margin-top:.05pt;width:213.4pt;height:22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" strokecolor="#ffc000" strokeweight=".35281mm">
                <v:textbox>
                  <w:txbxContent>
                    <w:p w:rsidR="00720E1C" w:rsidRDefault="0001253A">
                      <w:r>
                        <w:t>Fig 5: Product Constant before changes fChanges</w:t>
                      </w:r>
                    </w:p>
                  </w:txbxContent>
                </v:textbox>
                <w10:wrap anchorx="margin"/>
              </v:shape>
            </w:pict>
          </mc:Fallback>
        </mc:AlternateContent>
      </w:r>
    </w:p>
    <w:p w:rsidR="00720E1C" w:rsidRDefault="0001253A">
      <w:r>
        <w:rPr>
          <w:noProof/>
        </w:rP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2282214</wp:posOffset>
                </wp:positionV>
                <wp:extent cx="2239649" cy="279404"/>
                <wp:effectExtent l="0" t="0" r="27301" b="25396"/>
                <wp:wrapNone/>
                <wp:docPr id="14" name="Text Box 20"/>
                <wp:cNvGraphicFramePr/>
                <a:graphic xmlns:a="http://schemas.openxmlformats.org/drawingml/2006/main">
                  <a:graphicData uri="http://schemas.microsoft.com/office/word/2010/wordprocessingShape">
                    <wps:wsp>
                      <wps:cNvSpPr txBox="1"/>
                      <wps:spPr>
                        <a:xfrm>
                          <a:off x="0" y="0"/>
                          <a:ext cx="2239649" cy="279404"/>
                        </a:xfrm>
                        <a:prstGeom prst="rect">
                          <a:avLst/>
                        </a:prstGeom>
                        <a:solidFill>
                          <a:srgbClr val="FFFFFF"/>
                        </a:solidFill>
                        <a:ln w="12701">
                          <a:solidFill>
                            <a:srgbClr val="FFC000"/>
                          </a:solidFill>
                          <a:prstDash val="solid"/>
                        </a:ln>
                      </wps:spPr>
                      <wps:txbx>
                        <w:txbxContent>
                          <w:p w:rsidR="00720E1C" w:rsidRDefault="0001253A">
                            <w:r>
                              <w:t>Fig 6: Changes made to result</w:t>
                            </w:r>
                          </w:p>
                        </w:txbxContent>
                      </wps:txbx>
                      <wps:bodyPr vert="horz" wrap="square" lIns="91440" tIns="45720" rIns="91440" bIns="45720" anchor="t" anchorCtr="0" compatLnSpc="1">
                        <a:noAutofit/>
                      </wps:bodyPr>
                    </wps:wsp>
                  </a:graphicData>
                </a:graphic>
              </wp:anchor>
            </w:drawing>
          </mc:Choice>
          <mc:Fallback>
            <w:pict>
              <v:shape id="Text Box 20" o:spid="_x0000_s1032" type="#_x0000_t202" style="position:absolute;margin-left:0;margin-top:179.7pt;width:176.35pt;height:22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" strokecolor="#ffc000" strokeweight=".35281mm">
                <v:textbox>
                  <w:txbxContent>
                    <w:p w:rsidR="00720E1C" w:rsidRDefault="0001253A">
                      <w:r>
                        <w:t>Fig 6: Changes made to result</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29599</wp:posOffset>
                </wp:positionH>
                <wp:positionV relativeFrom="paragraph">
                  <wp:posOffset>2798</wp:posOffset>
                </wp:positionV>
                <wp:extent cx="124459" cy="1604013"/>
                <wp:effectExtent l="57150" t="0" r="104141" b="53337"/>
                <wp:wrapNone/>
                <wp:docPr id="15" name="Straight Arrow Connector 19"/>
                <wp:cNvGraphicFramePr/>
                <a:graphic xmlns:a="http://schemas.openxmlformats.org/drawingml/2006/main">
                  <a:graphicData uri="http://schemas.microsoft.com/office/word/2010/wordprocessingShape">
                    <wps:wsp>
                      <wps:cNvCnPr/>
                      <wps:spPr>
                        <a:xfrm>
                          <a:off x="0" y="0"/>
                          <a:ext cx="124459" cy="1604013"/>
                        </a:xfrm>
                        <a:prstGeom prst="straightConnector1">
                          <a:avLst/>
                        </a:prstGeom>
                        <a:noFill/>
                        <a:ln w="57150" cap="flat">
                          <a:solidFill>
                            <a:srgbClr val="FFC000"/>
                          </a:solidFill>
                          <a:prstDash val="solid"/>
                          <a:miter/>
                          <a:tailEnd type="arrow"/>
                        </a:ln>
                      </wps:spPr>
                      <wps:bodyPr/>
                    </wps:wsp>
                  </a:graphicData>
                </a:graphic>
              </wp:anchor>
            </w:drawing>
          </mc:Choice>
          <mc:Fallback>
            <w:pict>
              <v:shapetype w14:anchorId="4B35F9F8" id="_x0000_t32" coordsize="21600,21600" o:spt="32" o:oned="t" path="m,l21600,21600e" filled="f">
                <v:path arrowok="t" fillok="f" o:connecttype="none"/>
                <o:lock v:ext="edit" shapetype="t"/>
              </v:shapetype>
              <v:shape id="Straight Arrow Connector 19" o:spid="_x0000_s1026" type="#_x0000_t32" style="position:absolute;margin-left:2.35pt;margin-top:.2pt;width:9.8pt;height:126.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" strokecolor="#ffc000" strokeweight="4.5pt">
                <v:stroke endarrow="open" joinstyle="miter"/>
              </v:shape>
            </w:pict>
          </mc:Fallback>
        </mc:AlternateContent>
      </w:r>
      <w:r>
        <w:rPr>
          <w:noProof/>
        </w:rPr>
        <w:drawing>
          <wp:inline distT="0" distB="0" distL="0" distR="0">
            <wp:extent cx="5499594" cy="2167018"/>
            <wp:effectExtent l="0" t="0" r="5856" b="4682"/>
            <wp:docPr id="16" name="Picture 7" descr="C:\Users\Swade\AppData\Local\Microsoft\Windows\INetCache\Content.Word\updatedtes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499594" cy="2167018"/>
                    </a:xfrm>
                    <a:prstGeom prst="rect">
                      <a:avLst/>
                    </a:prstGeom>
                    <a:noFill/>
                    <a:ln>
                      <a:noFill/>
                      <a:prstDash/>
                    </a:ln>
                  </pic:spPr>
                </pic:pic>
              </a:graphicData>
            </a:graphic>
          </wp:inline>
        </w:drawing>
      </w:r>
    </w:p>
    <w:p w:rsidR="00720E1C" w:rsidRDefault="0001253A">
      <w:r>
        <w:rPr>
          <w:noProof/>
        </w:rPr>
        <mc:AlternateContent>
          <mc:Choice Requires="wps">
            <w:drawing>
              <wp:anchor distT="0" distB="0" distL="114300" distR="114300" simplePos="0" relativeHeight="251677696" behindDoc="0" locked="0" layoutInCell="1" allowOverlap="1">
                <wp:simplePos x="0" y="0"/>
                <wp:positionH relativeFrom="column">
                  <wp:posOffset>2216926</wp:posOffset>
                </wp:positionH>
                <wp:positionV relativeFrom="paragraph">
                  <wp:posOffset>103382</wp:posOffset>
                </wp:positionV>
                <wp:extent cx="2936879" cy="206371"/>
                <wp:effectExtent l="0" t="57150" r="73021" b="174629"/>
                <wp:wrapNone/>
                <wp:docPr id="17" name="Straight Arrow Connector 21"/>
                <wp:cNvGraphicFramePr/>
                <a:graphic xmlns:a="http://schemas.openxmlformats.org/drawingml/2006/main">
                  <a:graphicData uri="http://schemas.microsoft.com/office/word/2010/wordprocessingShape">
                    <wps:wsp>
                      <wps:cNvCnPr/>
                      <wps:spPr>
                        <a:xfrm>
                          <a:off x="0" y="0"/>
                          <a:ext cx="2936879" cy="206371"/>
                        </a:xfrm>
                        <a:prstGeom prst="straightConnector1">
                          <a:avLst/>
                        </a:prstGeom>
                        <a:noFill/>
                        <a:ln w="57150" cap="flat">
                          <a:solidFill>
                            <a:srgbClr val="FFC000"/>
                          </a:solidFill>
                          <a:prstDash val="solid"/>
                          <a:miter/>
                          <a:tailEnd type="arrow"/>
                        </a:ln>
                      </wps:spPr>
                      <wps:bodyPr/>
                    </wps:wsp>
                  </a:graphicData>
                </a:graphic>
              </wp:anchor>
            </w:drawing>
          </mc:Choice>
          <mc:Fallback>
            <w:pict>
              <v:shape w14:anchorId="11566409" id="Straight Arrow Connector 21" o:spid="_x0000_s1026" type="#_x0000_t32" style="position:absolute;margin-left:174.55pt;margin-top:8.15pt;width:231.25pt;height:16.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" strokecolor="#ffc000" strokeweight="4.5pt">
                <v:stroke endarrow="open" joinstyle="miter"/>
              </v:shape>
            </w:pict>
          </mc:Fallback>
        </mc:AlternateContent>
      </w:r>
    </w:p>
    <w:p w:rsidR="00720E1C" w:rsidRDefault="0001253A">
      <w:r>
        <w:rPr>
          <w:noProof/>
        </w:rPr>
        <w:drawing>
          <wp:inline distT="0" distB="0" distL="0" distR="0">
            <wp:extent cx="5731514" cy="363858"/>
            <wp:effectExtent l="0" t="0" r="2536" b="0"/>
            <wp:docPr id="1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363858"/>
                    </a:xfrm>
                    <a:prstGeom prst="rect">
                      <a:avLst/>
                    </a:prstGeom>
                    <a:noFill/>
                    <a:ln>
                      <a:noFill/>
                      <a:prstDash/>
                    </a:ln>
                  </pic:spPr>
                </pic:pic>
              </a:graphicData>
            </a:graphic>
          </wp:inline>
        </w:drawing>
      </w:r>
    </w:p>
    <w:p w:rsidR="00720E1C" w:rsidRDefault="0001253A">
      <w:r>
        <w:t xml:space="preserve">This concluded the changes that I believed would fix the issue. The tests passed and ran green so I </w:t>
      </w:r>
      <w:r>
        <w:t xml:space="preserve">submitted a pull request to a senior member of the team who reviewed the code (fig 7). </w:t>
      </w:r>
      <w:r>
        <w:rPr>
          <w:shd w:val="clear" w:color="auto" w:fill="FFFF00"/>
        </w:rPr>
        <w:t xml:space="preserve">As this is a live bug a pull request is important, mainly to identify that the work completed sufficiently met the goals of the initial ticket. But also, to ensure that </w:t>
      </w:r>
      <w:r>
        <w:rPr>
          <w:shd w:val="clear" w:color="auto" w:fill="FFFF00"/>
        </w:rPr>
        <w:t>changes made would not break other features in live.</w:t>
      </w:r>
      <w:r>
        <w:t xml:space="preserve"> </w:t>
      </w:r>
    </w:p>
    <w:p w:rsidR="00720E1C" w:rsidRDefault="0001253A">
      <w:r>
        <w:rPr>
          <w:noProof/>
        </w:rPr>
        <w:drawing>
          <wp:anchor distT="0" distB="0" distL="114300" distR="114300" simplePos="0" relativeHeight="251683840" behindDoc="0" locked="0" layoutInCell="1" allowOverlap="1">
            <wp:simplePos x="0" y="0"/>
            <wp:positionH relativeFrom="margin">
              <wp:posOffset>1320768</wp:posOffset>
            </wp:positionH>
            <wp:positionV relativeFrom="paragraph">
              <wp:posOffset>-13523</wp:posOffset>
            </wp:positionV>
            <wp:extent cx="3721928" cy="2437634"/>
            <wp:effectExtent l="0" t="0" r="0" b="766"/>
            <wp:wrapSquare wrapText="bothSides"/>
            <wp:docPr id="19" name="Picture 10" descr="C:\Users\Swade\AppData\Local\Microsoft\Windows\INetCache\Content.Word\oull reques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3721928" cy="2437634"/>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79744" behindDoc="0" locked="0" layoutInCell="1" allowOverlap="1">
                <wp:simplePos x="0" y="0"/>
                <wp:positionH relativeFrom="margin">
                  <wp:align>left</wp:align>
                </wp:positionH>
                <wp:positionV relativeFrom="paragraph">
                  <wp:posOffset>-548</wp:posOffset>
                </wp:positionV>
                <wp:extent cx="1275716" cy="279404"/>
                <wp:effectExtent l="0" t="0" r="19684" b="25396"/>
                <wp:wrapNone/>
                <wp:docPr id="20" name="Text Box 23"/>
                <wp:cNvGraphicFramePr/>
                <a:graphic xmlns:a="http://schemas.openxmlformats.org/drawingml/2006/main">
                  <a:graphicData uri="http://schemas.microsoft.com/office/word/2010/wordprocessingShape">
                    <wps:wsp>
                      <wps:cNvSpPr txBox="1"/>
                      <wps:spPr>
                        <a:xfrm>
                          <a:off x="0" y="0"/>
                          <a:ext cx="1275716" cy="279404"/>
                        </a:xfrm>
                        <a:prstGeom prst="rect">
                          <a:avLst/>
                        </a:prstGeom>
                        <a:solidFill>
                          <a:srgbClr val="FFFFFF"/>
                        </a:solidFill>
                        <a:ln w="12701">
                          <a:solidFill>
                            <a:srgbClr val="FFC000"/>
                          </a:solidFill>
                          <a:prstDash val="solid"/>
                        </a:ln>
                      </wps:spPr>
                      <wps:txbx>
                        <w:txbxContent>
                          <w:p w:rsidR="00720E1C" w:rsidRDefault="0001253A">
                            <w:r>
                              <w:t>Fig 7: Pull Request</w:t>
                            </w:r>
                          </w:p>
                        </w:txbxContent>
                      </wps:txbx>
                      <wps:bodyPr vert="horz" wrap="square" lIns="91440" tIns="45720" rIns="91440" bIns="45720" anchor="t" anchorCtr="0" compatLnSpc="1">
                        <a:noAutofit/>
                      </wps:bodyPr>
                    </wps:wsp>
                  </a:graphicData>
                </a:graphic>
              </wp:anchor>
            </w:drawing>
          </mc:Choice>
          <mc:Fallback>
            <w:pict>
              <v:shape id="Text Box 23" o:spid="_x0000_s1033" type="#_x0000_t202" style="position:absolute;margin-left:0;margin-top:-.05pt;width:100.45pt;height:22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" strokecolor="#ffc000" strokeweight=".35281mm">
                <v:textbox>
                  <w:txbxContent>
                    <w:p w:rsidR="00720E1C" w:rsidRDefault="0001253A">
                      <w:r>
                        <w:t>Fig 7: Pull Request</w:t>
                      </w:r>
                    </w:p>
                  </w:txbxContent>
                </v:textbox>
                <w10:wrap anchorx="margin"/>
              </v:shape>
            </w:pict>
          </mc:Fallback>
        </mc:AlternateContent>
      </w:r>
    </w:p>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720E1C"/>
    <w:p w:rsidR="00720E1C" w:rsidRDefault="0001253A">
      <w:r>
        <w:t xml:space="preserve">As you can see from my attached screenshot my company has strict policies for deploying code back into live. I had to complete a pull request, merge the code only </w:t>
      </w:r>
      <w:r>
        <w:t xml:space="preserve">after the pull request had been reviewed and then ensure that the solution built correctly in Team City. Team City would check that it built correctly and passed all tests automatically. </w:t>
      </w:r>
    </w:p>
    <w:p w:rsidR="00720E1C" w:rsidRDefault="0001253A">
      <w:r>
        <w:rPr>
          <w:noProof/>
        </w:rPr>
        <mc:AlternateContent>
          <mc:Choice Requires="wps">
            <w:drawing>
              <wp:anchor distT="0" distB="0" distL="114300" distR="114300" simplePos="0" relativeHeight="251681792" behindDoc="0" locked="0" layoutInCell="1" allowOverlap="1">
                <wp:simplePos x="0" y="0"/>
                <wp:positionH relativeFrom="margin">
                  <wp:posOffset>0</wp:posOffset>
                </wp:positionH>
                <wp:positionV relativeFrom="paragraph">
                  <wp:posOffset>-630</wp:posOffset>
                </wp:positionV>
                <wp:extent cx="2239649" cy="279404"/>
                <wp:effectExtent l="0" t="0" r="27301" b="25396"/>
                <wp:wrapNone/>
                <wp:docPr id="21" name="Text Box 24"/>
                <wp:cNvGraphicFramePr/>
                <a:graphic xmlns:a="http://schemas.openxmlformats.org/drawingml/2006/main">
                  <a:graphicData uri="http://schemas.microsoft.com/office/word/2010/wordprocessingShape">
                    <wps:wsp>
                      <wps:cNvSpPr txBox="1"/>
                      <wps:spPr>
                        <a:xfrm>
                          <a:off x="0" y="0"/>
                          <a:ext cx="2239649" cy="279404"/>
                        </a:xfrm>
                        <a:prstGeom prst="rect">
                          <a:avLst/>
                        </a:prstGeom>
                        <a:solidFill>
                          <a:srgbClr val="FFFFFF"/>
                        </a:solidFill>
                        <a:ln w="12701">
                          <a:solidFill>
                            <a:srgbClr val="FFC000"/>
                          </a:solidFill>
                          <a:prstDash val="solid"/>
                        </a:ln>
                      </wps:spPr>
                      <wps:txbx>
                        <w:txbxContent>
                          <w:p w:rsidR="00720E1C" w:rsidRDefault="0001253A">
                            <w:r>
                              <w:t>Fig 8: Approved Pull Request</w:t>
                            </w:r>
                          </w:p>
                        </w:txbxContent>
                      </wps:txbx>
                      <wps:bodyPr vert="horz" wrap="square" lIns="91440" tIns="45720" rIns="91440" bIns="45720" anchor="t" anchorCtr="0" compatLnSpc="1">
                        <a:noAutofit/>
                      </wps:bodyPr>
                    </wps:wsp>
                  </a:graphicData>
                </a:graphic>
              </wp:anchor>
            </w:drawing>
          </mc:Choice>
          <mc:Fallback>
            <w:pict>
              <v:shape id="Text Box 24" o:spid="_x0000_s1034" type="#_x0000_t202" style="position:absolute;margin-left:0;margin-top:-.05pt;width:176.35pt;height:22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" strokecolor="#ffc000" strokeweight=".35281mm">
                <v:textbox>
                  <w:txbxContent>
                    <w:p w:rsidR="00720E1C" w:rsidRDefault="0001253A">
                      <w:r>
                        <w:t>Fig 8: Approved Pull Request</w:t>
                      </w:r>
                    </w:p>
                  </w:txbxContent>
                </v:textbox>
                <w10:wrap anchorx="margin"/>
              </v:shape>
            </w:pict>
          </mc:Fallback>
        </mc:AlternateContent>
      </w:r>
    </w:p>
    <w:p w:rsidR="00720E1C" w:rsidRDefault="0001253A">
      <w:r>
        <w:t xml:space="preserve">My pull request was approved. </w:t>
      </w:r>
      <w:r>
        <w:rPr>
          <w:noProof/>
        </w:rPr>
        <w:drawing>
          <wp:inline distT="0" distB="0" distL="0" distR="0">
            <wp:extent cx="5731514" cy="1691319"/>
            <wp:effectExtent l="0" t="0" r="2536" b="4131"/>
            <wp:docPr id="22" name="Picture 11" descr="C:\Users\Swade\AppData\Local\Microsoft\Windows\INetCache\Content.Word\approved pull reques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731514" cy="1691319"/>
                    </a:xfrm>
                    <a:prstGeom prst="rect">
                      <a:avLst/>
                    </a:prstGeom>
                    <a:noFill/>
                    <a:ln>
                      <a:noFill/>
                      <a:prstDash/>
                    </a:ln>
                  </pic:spPr>
                </pic:pic>
              </a:graphicData>
            </a:graphic>
          </wp:inline>
        </w:drawing>
      </w:r>
    </w:p>
    <w:p w:rsidR="00720E1C" w:rsidRDefault="0001253A">
      <w:r>
        <w:rPr>
          <w:noProof/>
        </w:rPr>
        <mc:AlternateContent>
          <mc:Choice Requires="wps">
            <w:drawing>
              <wp:anchor distT="0" distB="0" distL="114300" distR="114300" simplePos="0" relativeHeight="251685888" behindDoc="0" locked="0" layoutInCell="1" allowOverlap="1">
                <wp:simplePos x="0" y="0"/>
                <wp:positionH relativeFrom="margin">
                  <wp:posOffset>165414</wp:posOffset>
                </wp:positionH>
                <wp:positionV relativeFrom="paragraph">
                  <wp:posOffset>753026</wp:posOffset>
                </wp:positionV>
                <wp:extent cx="2239649" cy="279404"/>
                <wp:effectExtent l="0" t="0" r="27301" b="25396"/>
                <wp:wrapNone/>
                <wp:docPr id="23" name="Text Box 24"/>
                <wp:cNvGraphicFramePr/>
                <a:graphic xmlns:a="http://schemas.openxmlformats.org/drawingml/2006/main">
                  <a:graphicData uri="http://schemas.microsoft.com/office/word/2010/wordprocessingShape">
                    <wps:wsp>
                      <wps:cNvSpPr txBox="1"/>
                      <wps:spPr>
                        <a:xfrm>
                          <a:off x="0" y="0"/>
                          <a:ext cx="2239649" cy="279404"/>
                        </a:xfrm>
                        <a:prstGeom prst="rect">
                          <a:avLst/>
                        </a:prstGeom>
                        <a:solidFill>
                          <a:srgbClr val="FFFFFF"/>
                        </a:solidFill>
                        <a:ln w="12701">
                          <a:solidFill>
                            <a:srgbClr val="FFC000"/>
                          </a:solidFill>
                          <a:prstDash val="solid"/>
                        </a:ln>
                      </wps:spPr>
                      <wps:txbx>
                        <w:txbxContent>
                          <w:p w:rsidR="00720E1C" w:rsidRDefault="0001253A">
                            <w:r>
                              <w:t>F</w:t>
                            </w:r>
                            <w:r>
                              <w:t>ig 9: Final outcome, fixed page</w:t>
                            </w:r>
                          </w:p>
                        </w:txbxContent>
                      </wps:txbx>
                      <wps:bodyPr vert="horz" wrap="square" lIns="91440" tIns="45720" rIns="91440" bIns="45720" anchor="t" anchorCtr="0" compatLnSpc="1">
                        <a:noAutofit/>
                      </wps:bodyPr>
                    </wps:wsp>
                  </a:graphicData>
                </a:graphic>
              </wp:anchor>
            </w:drawing>
          </mc:Choice>
          <mc:Fallback>
            <w:pict>
              <v:shape id="_x0000_s1035" type="#_x0000_t202" style="position:absolute;margin-left:13pt;margin-top:59.3pt;width:176.35pt;height:22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" strokecolor="#ffc000" strokeweight=".35281mm">
                <v:textbox>
                  <w:txbxContent>
                    <w:p w:rsidR="00720E1C" w:rsidRDefault="0001253A">
                      <w:r>
                        <w:t>F</w:t>
                      </w:r>
                      <w:r>
                        <w:t>ig 9: Final outcome, fixed page</w:t>
                      </w:r>
                    </w:p>
                  </w:txbxContent>
                </v:textbox>
                <w10:wrap anchorx="margin"/>
              </v:shape>
            </w:pict>
          </mc:Fallback>
        </mc:AlternateContent>
      </w:r>
      <w:r>
        <w:t xml:space="preserve">I merged my work in the live version and manually tested the customer journey, deliberately entering in the product Id into the query string as ‘cAr’ to test that my changes were effective. The result was I could move onto </w:t>
      </w:r>
      <w:r>
        <w:t xml:space="preserve">the correct page and continue to enter their details, meaning my changes were a success and prevented the error page noted earlier (fig. 9). </w:t>
      </w:r>
    </w:p>
    <w:p w:rsidR="00720E1C" w:rsidRDefault="0001253A">
      <w:r>
        <w:rPr>
          <w:noProof/>
        </w:rPr>
        <w:drawing>
          <wp:inline distT="0" distB="0" distL="0" distR="0">
            <wp:extent cx="5731514" cy="3194218"/>
            <wp:effectExtent l="0" t="0" r="2536" b="6182"/>
            <wp:docPr id="24"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t="11787" b="3755"/>
                    <a:stretch>
                      <a:fillRect/>
                    </a:stretch>
                  </pic:blipFill>
                  <pic:spPr>
                    <a:xfrm>
                      <a:off x="0" y="0"/>
                      <a:ext cx="5731514" cy="3194218"/>
                    </a:xfrm>
                    <a:prstGeom prst="rect">
                      <a:avLst/>
                    </a:prstGeom>
                    <a:noFill/>
                    <a:ln>
                      <a:noFill/>
                      <a:prstDash/>
                    </a:ln>
                  </pic:spPr>
                </pic:pic>
              </a:graphicData>
            </a:graphic>
          </wp:inline>
        </w:drawing>
      </w:r>
    </w:p>
    <w:p w:rsidR="00720E1C" w:rsidRDefault="00720E1C"/>
    <w:p w:rsidR="00720E1C" w:rsidRDefault="00720E1C"/>
    <w:p w:rsidR="00720E1C" w:rsidRDefault="00720E1C"/>
    <w:p w:rsidR="00720E1C" w:rsidRDefault="0001253A">
      <w:pPr>
        <w:pStyle w:val="Title"/>
      </w:pPr>
      <w:r>
        <w:t xml:space="preserve">Conclusion </w:t>
      </w:r>
    </w:p>
    <w:p w:rsidR="00720E1C" w:rsidRDefault="0001253A">
      <w:r>
        <w:t xml:space="preserve">The work completed met the outlined requirements and enabled customers to complete their sales </w:t>
      </w:r>
      <w:r>
        <w:t>journey without experiencing a frustrating error. The ticket outlined a suggestion to format the product Id, which I essentially did in just one place that would be used throughout the code. This prevented repetition, as I didn’t change the Id casing in mu</w:t>
      </w:r>
      <w:r>
        <w:t>ltiple locations. I adhered strongly to my company process for live deployment bugs ensuring that the code that I pushed and eventually merged into the live version was sound and with tests that supported it.  This change completely satisfied the requireme</w:t>
      </w:r>
      <w:r>
        <w:t xml:space="preserve">nts for this bug, enabling any casing to be passed in without causing further errors. </w:t>
      </w:r>
    </w:p>
    <w:sectPr w:rsidR="00720E1C">
      <w:footerReference w:type="default" r:id="rId1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1253A">
      <w:pPr>
        <w:spacing w:after="0" w:line="240" w:lineRule="auto"/>
      </w:pPr>
      <w:r>
        <w:separator/>
      </w:r>
    </w:p>
  </w:endnote>
  <w:endnote w:type="continuationSeparator" w:id="0">
    <w:p w:rsidR="00000000" w:rsidRDefault="00012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5C1A" w:rsidRDefault="0001253A">
    <w:pPr>
      <w:pStyle w:val="Footer"/>
      <w:jc w:val="right"/>
    </w:pPr>
    <w:r>
      <w:fldChar w:fldCharType="begin"/>
    </w:r>
    <w:r>
      <w:instrText xml:space="preserve"> PAGE </w:instrText>
    </w:r>
    <w:r>
      <w:fldChar w:fldCharType="separate"/>
    </w:r>
    <w:r>
      <w:rPr>
        <w:noProof/>
      </w:rPr>
      <w:t>1</w:t>
    </w:r>
    <w:r>
      <w:fldChar w:fldCharType="end"/>
    </w:r>
  </w:p>
  <w:p w:rsidR="007F5C1A" w:rsidRDefault="00012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1253A">
      <w:pPr>
        <w:spacing w:after="0" w:line="240" w:lineRule="auto"/>
      </w:pPr>
      <w:r>
        <w:rPr>
          <w:color w:val="000000"/>
        </w:rPr>
        <w:separator/>
      </w:r>
    </w:p>
  </w:footnote>
  <w:footnote w:type="continuationSeparator" w:id="0">
    <w:p w:rsidR="00000000" w:rsidRDefault="000125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720E1C"/>
    <w:rsid w:val="0001253A"/>
    <w:rsid w:val="00720E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B9BECE6-A05A-45D3-8132-7FF19F13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GB" w:eastAsia="en-US" w:bidi="ar-SA"/>
      </w:rPr>
    </w:rPrDefault>
    <w:pPrDefault>
      <w:pPr>
        <w:autoSpaceDN w:val="0"/>
        <w:spacing w:after="160" w:line="251"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Wade</dc:creator>
  <dc:description/>
  <cp:lastModifiedBy>Sarah Wade</cp:lastModifiedBy>
  <cp:revision>2</cp:revision>
  <dcterms:created xsi:type="dcterms:W3CDTF">2021-01-14T13:56:00Z</dcterms:created>
  <dcterms:modified xsi:type="dcterms:W3CDTF">2021-01-14T13:56:00Z</dcterms:modified>
</cp:coreProperties>
</file>